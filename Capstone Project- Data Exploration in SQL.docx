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61CD7515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599DA14D" w14:textId="3DEAF2F5" w:rsidR="004B7E44" w:rsidRDefault="00000000" w:rsidP="004B7E44">
            <w:r>
              <w:pict w14:anchorId="3AADF05D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2054" type="#_x0000_t202" style="width:404.6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4B9A9D15" w14:textId="77777777" w:rsidR="004B7E44" w:rsidRPr="004B7E44" w:rsidRDefault="004B7E44" w:rsidP="004B7E44">
                        <w:pPr>
                          <w:pStyle w:val="Title"/>
                        </w:pPr>
                        <w:r w:rsidRPr="004B7E44">
                          <w:t>PROPOSAL AND MARKETING PLAN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0F41EF47" w14:textId="6A0918E7" w:rsidR="004B7E44" w:rsidRDefault="00000000" w:rsidP="004B7E44">
            <w:r>
              <w:pict w14:anchorId="348EEC39">
                <v:line id="Straight Connector 5" o:spid="_x0000_s2053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strokecolor="white [3212]" strokeweight="6pt">
                  <w10:wrap type="none"/>
                  <w10:anchorlock/>
                </v:line>
              </w:pict>
            </w:r>
          </w:p>
          <w:p w14:paraId="6F852446" w14:textId="5184F292" w:rsidR="004B7E44" w:rsidRDefault="00000000" w:rsidP="004B7E44">
            <w:r>
              <w:pict w14:anchorId="63AF2756">
                <v:shape id="Text Box 3" o:spid="_x0000_s2052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7658A6C7" w14:textId="0AC626B9" w:rsidR="004B7E44" w:rsidRPr="006309C0" w:rsidRDefault="006309C0" w:rsidP="004B7E44">
                        <w:pPr>
                          <w:pStyle w:val="Subtitle"/>
                          <w:rPr>
                            <w:color w:val="8BE4DB" w:themeColor="accent3" w:themeTint="66"/>
                            <w:sz w:val="36"/>
                            <w:szCs w:val="36"/>
                            <w:lang w:val="en-IN"/>
                          </w:rPr>
                        </w:pPr>
                        <w:r>
                          <w:rPr>
                            <w:color w:val="8BE4DB" w:themeColor="accent3" w:themeTint="66"/>
                            <w:sz w:val="36"/>
                            <w:szCs w:val="36"/>
                            <w:lang w:val="en-IN"/>
                          </w:rPr>
                          <w:t xml:space="preserve">Capstone Project: </w:t>
                        </w:r>
                        <w:r w:rsidRPr="006309C0">
                          <w:rPr>
                            <w:color w:val="8BE4DB" w:themeColor="accent3" w:themeTint="66"/>
                            <w:sz w:val="36"/>
                            <w:szCs w:val="36"/>
                            <w:lang w:val="en-IN"/>
                          </w:rPr>
                          <w:t>Data Exploration in SQL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</w:tc>
      </w:tr>
      <w:tr w:rsidR="004B7E44" w14:paraId="6D771A4A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1196F3" w14:textId="5704A284" w:rsidR="004B7E44" w:rsidRDefault="00000000" w:rsidP="004B7E44">
            <w:pPr>
              <w:rPr>
                <w:noProof/>
              </w:rPr>
            </w:pPr>
            <w:r>
              <w:pict w14:anchorId="10599061">
                <v:shape id="Text Box 6" o:spid="_x0000_s2051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filled="f" stroked="f" strokeweight=".5pt">
                  <v:textbox>
                    <w:txbxContent>
                      <w:p w14:paraId="0CC33CBB" w14:textId="1E4576E8" w:rsidR="004B7E44" w:rsidRPr="006309C0" w:rsidRDefault="006309C0" w:rsidP="004B7E44">
                        <w:pPr>
                          <w:pStyle w:val="Heading1"/>
                          <w:rPr>
                            <w:color w:val="FFFF00"/>
                            <w:lang w:val="en-IN"/>
                          </w:rPr>
                        </w:pPr>
                        <w:r w:rsidRPr="006309C0">
                          <w:rPr>
                            <w:color w:val="FFFF00"/>
                            <w:lang w:val="en-IN"/>
                          </w:rPr>
                          <w:t>U</w:t>
                        </w:r>
                        <w:r w:rsidR="00E90125">
                          <w:rPr>
                            <w:color w:val="FFFF00"/>
                            <w:lang w:val="en-IN"/>
                          </w:rPr>
                          <w:t>NICORN</w:t>
                        </w:r>
                      </w:p>
                    </w:txbxContent>
                  </v:textbox>
                  <w10:wrap type="none"/>
                  <w10:anchorlock/>
                </v:shape>
              </w:pict>
            </w:r>
          </w:p>
          <w:p w14:paraId="17D8A678" w14:textId="495E1542" w:rsidR="004B7E44" w:rsidRDefault="004B7E44" w:rsidP="004B7E44">
            <w:pPr>
              <w:rPr>
                <w:noProof/>
              </w:rPr>
            </w:pPr>
          </w:p>
        </w:tc>
      </w:tr>
    </w:tbl>
    <w:p w14:paraId="0D387AC7" w14:textId="419E780C" w:rsidR="004B7E44" w:rsidRDefault="004B7E44" w:rsidP="004B7E44">
      <w:r>
        <w:rPr>
          <w:noProof/>
        </w:rPr>
        <w:drawing>
          <wp:anchor distT="0" distB="0" distL="114300" distR="114300" simplePos="0" relativeHeight="251658240" behindDoc="1" locked="0" layoutInCell="1" allowOverlap="1" wp14:anchorId="57D2C5E6" wp14:editId="4BFEDC06">
            <wp:simplePos x="0" y="0"/>
            <wp:positionH relativeFrom="column">
              <wp:posOffset>-719276</wp:posOffset>
            </wp:positionH>
            <wp:positionV relativeFrom="page">
              <wp:posOffset>18415</wp:posOffset>
            </wp:positionV>
            <wp:extent cx="7740015" cy="10015220"/>
            <wp:effectExtent l="0" t="0" r="0" b="5080"/>
            <wp:wrapNone/>
            <wp:docPr id="1" name="Picture 1" descr="detail of city buildings in black&amp;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01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23475F7">
          <v:rect id="Rectangle 2" o:spid="_x0000_s2050" alt="colored rectangle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" fillcolor="#a4063e [3204]" stroked="f" strokeweight="2pt">
            <w10:wrap anchory="page"/>
          </v:rect>
        </w:pict>
      </w:r>
      <w:r w:rsidRPr="00D967AC">
        <w:rPr>
          <w:noProof/>
        </w:rPr>
        <w:drawing>
          <wp:anchor distT="0" distB="0" distL="114300" distR="114300" simplePos="0" relativeHeight="251660288" behindDoc="0" locked="0" layoutInCell="1" allowOverlap="1" wp14:anchorId="2FEEEE57" wp14:editId="7C3A43DD">
            <wp:simplePos x="0" y="0"/>
            <wp:positionH relativeFrom="column">
              <wp:posOffset>-97155</wp:posOffset>
            </wp:positionH>
            <wp:positionV relativeFrom="paragraph">
              <wp:posOffset>8042275</wp:posOffset>
            </wp:positionV>
            <wp:extent cx="1574752" cy="683600"/>
            <wp:effectExtent l="0" t="0" r="0" b="2540"/>
            <wp:wrapNone/>
            <wp:docPr id="12" name="Graphic 201" descr="logo-placeholder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752" cy="68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CADB5D" w14:textId="77777777" w:rsidR="004B7E44" w:rsidRDefault="004B7E44">
      <w:pPr>
        <w:spacing w:after="200"/>
      </w:pPr>
      <w:r>
        <w:br w:type="page"/>
      </w:r>
    </w:p>
    <w:p w14:paraId="1FE8B75B" w14:textId="77777777" w:rsidR="006309C0" w:rsidRDefault="006309C0" w:rsidP="005A718F">
      <w:pPr>
        <w:rPr>
          <w:color w:val="auto"/>
        </w:rPr>
      </w:pPr>
    </w:p>
    <w:p w14:paraId="4268E505" w14:textId="77777777" w:rsidR="006309C0" w:rsidRDefault="006309C0" w:rsidP="005A718F">
      <w:pPr>
        <w:rPr>
          <w:color w:val="auto"/>
        </w:rPr>
      </w:pPr>
    </w:p>
    <w:p w14:paraId="631CCD81" w14:textId="77777777" w:rsidR="006309C0" w:rsidRDefault="006309C0" w:rsidP="005A718F">
      <w:pPr>
        <w:rPr>
          <w:color w:val="auto"/>
        </w:rPr>
      </w:pPr>
    </w:p>
    <w:p w14:paraId="2FDA0F65" w14:textId="4D26C33D" w:rsidR="006309C0" w:rsidRDefault="006309C0" w:rsidP="005A718F">
      <w:pPr>
        <w:rPr>
          <w:color w:val="auto"/>
        </w:rPr>
      </w:pPr>
      <w:r w:rsidRPr="006309C0">
        <w:rPr>
          <w:noProof/>
          <w:bdr w:val="single" w:sz="4" w:space="0" w:color="auto"/>
        </w:rPr>
        <w:drawing>
          <wp:inline distT="0" distB="0" distL="0" distR="0" wp14:anchorId="7277AC0F" wp14:editId="5C7D3CB1">
            <wp:extent cx="6666230" cy="6419850"/>
            <wp:effectExtent l="0" t="0" r="127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3621" cy="64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color w:val="auto"/>
        </w:rPr>
        <w:id w:val="-996882755"/>
        <w:placeholder>
          <w:docPart w:val="F3E79C8A85894E65819F0D8FDF96286E"/>
        </w:placeholder>
        <w:temporary/>
        <w:showingPlcHdr/>
        <w15:appearance w15:val="hidden"/>
      </w:sdtPr>
      <w:sdtContent>
        <w:p w14:paraId="52A3AA25" w14:textId="48FD134B" w:rsidR="006309C0" w:rsidRDefault="006309C0" w:rsidP="005A718F">
          <w:r>
            <w:t>To get started right away, just tap any placeholder text (such as this) and start typing to replace it with your own.</w:t>
          </w:r>
        </w:p>
        <w:p w14:paraId="6BC331B1" w14:textId="77777777" w:rsidR="006309C0" w:rsidRDefault="006309C0" w:rsidP="005A718F">
          <w:r>
            <w:t xml:space="preserve">Want to insert a picture from your files or add a shape, text box, or table? You got it! On the Insert tab of the ribbon, just tap the option you need. </w:t>
          </w:r>
        </w:p>
        <w:p w14:paraId="69F20BF0" w14:textId="3A5654DA" w:rsidR="004B7E44" w:rsidRPr="004B7E44" w:rsidRDefault="006309C0" w:rsidP="004B7E44">
          <w:pPr>
            <w:rPr>
              <w:color w:val="auto"/>
            </w:rPr>
          </w:pPr>
          <w:r>
            <w:t>Find even more easy-to-use tools on the Insert tab, such as to add a hyperlink or insert a comment.</w:t>
          </w:r>
        </w:p>
      </w:sdtContent>
    </w:sdt>
    <w:p w14:paraId="21C0E631" w14:textId="77777777" w:rsidR="006309C0" w:rsidRPr="006309C0" w:rsidRDefault="006309C0" w:rsidP="006309C0">
      <w:pPr>
        <w:spacing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  <w:r w:rsidRPr="006309C0">
        <w:rPr>
          <w:rFonts w:ascii="Segoe UI Emoji" w:eastAsia="Times New Roman" w:hAnsi="Segoe UI Emoji" w:cs="Segoe UI Emoji"/>
          <w:color w:val="37352F"/>
          <w:sz w:val="24"/>
          <w:szCs w:val="24"/>
          <w:lang w:val="en-IN" w:eastAsia="en-IN"/>
        </w:rPr>
        <w:t>✏️</w:t>
      </w:r>
    </w:p>
    <w:p w14:paraId="004BA5B8" w14:textId="77777777" w:rsidR="006309C0" w:rsidRPr="006309C0" w:rsidRDefault="006309C0" w:rsidP="006309C0">
      <w:pPr>
        <w:spacing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37352F"/>
          <w:sz w:val="24"/>
          <w:szCs w:val="24"/>
          <w:lang w:val="en-IN" w:eastAsia="en-IN"/>
        </w:rPr>
        <w:lastRenderedPageBreak/>
        <w:t xml:space="preserve">Questions: </w:t>
      </w:r>
    </w:p>
    <w:p w14:paraId="712134FE" w14:textId="22052716" w:rsidR="006309C0" w:rsidRPr="00103161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How many customers do we have in the data?</w:t>
      </w:r>
    </w:p>
    <w:p w14:paraId="13514FFC" w14:textId="74D17596" w:rsidR="00E13003" w:rsidRPr="00E13003" w:rsidRDefault="00E13003" w:rsidP="00E13003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E1300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E1300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E1300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E1300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</w:t>
      </w:r>
      <w:r w:rsidRPr="00E13003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E1300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</w:p>
    <w:p w14:paraId="3176369D" w14:textId="77777777" w:rsidR="00E13003" w:rsidRPr="00E13003" w:rsidRDefault="00E13003" w:rsidP="00E13003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E1300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E1300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</w:t>
      </w:r>
    </w:p>
    <w:p w14:paraId="3AB92D2A" w14:textId="1F19E421" w:rsidR="00E13003" w:rsidRDefault="00E13003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49AE6CE9" w14:textId="2AA111DD" w:rsidR="006309C0" w:rsidRPr="006309C0" w:rsidRDefault="00E13003" w:rsidP="006309C0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fr-FR" w:eastAsia="en-IN"/>
        </w:rPr>
      </w:pPr>
      <w:r>
        <w:rPr>
          <w:noProof/>
        </w:rPr>
        <w:drawing>
          <wp:inline distT="0" distB="0" distL="0" distR="0" wp14:anchorId="003712EC" wp14:editId="6E8FE9B1">
            <wp:extent cx="6309360" cy="1398270"/>
            <wp:effectExtent l="0" t="0" r="0" b="0"/>
            <wp:docPr id="13" name="Picture 13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ackground patter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1E2F" w14:textId="1DD8C705" w:rsidR="006309C0" w:rsidRDefault="006309C0" w:rsidP="006309C0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21FAFA79" w14:textId="2298F9F9" w:rsidR="006309C0" w:rsidRPr="00103161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What was the city with the most profit for the company in 2015?</w:t>
      </w:r>
    </w:p>
    <w:p w14:paraId="01B157D7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shipping_city,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proofErr w:type="spellEnd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order_profits</w:t>
      </w:r>
      <w:proofErr w:type="spellEnd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),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Year_of_</w:t>
      </w:r>
      <w:proofErr w:type="gram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profit</w:t>
      </w:r>
      <w:proofErr w:type="spellEnd"/>
      <w:proofErr w:type="gramEnd"/>
    </w:p>
    <w:p w14:paraId="0B8382C3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</w:t>
      </w:r>
    </w:p>
    <w:p w14:paraId="4F3C3A66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5499376E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F095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14F06675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CF095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F0951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'2015'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</w:p>
    <w:p w14:paraId="659754C4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CF095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CF095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3</w:t>
      </w:r>
    </w:p>
    <w:p w14:paraId="799BE13B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CF095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</w:p>
    <w:p w14:paraId="6C1C8234" w14:textId="77777777" w:rsidR="00CF0951" w:rsidRPr="00CF0951" w:rsidRDefault="00CF0951" w:rsidP="00CF095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F095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LIMIT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CF095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5</w:t>
      </w:r>
      <w:r w:rsidRPr="00CF095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61BA904F" w14:textId="4D3F1225" w:rsidR="00E13003" w:rsidRDefault="00E13003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07A8016B" w14:textId="1FCD7253" w:rsidR="00E13003" w:rsidRDefault="00CF0951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27A79C04" wp14:editId="174F025D">
            <wp:extent cx="6309360" cy="290893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D4BC5" w14:textId="17F0BEED" w:rsidR="00103161" w:rsidRDefault="00103161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09D95567" w14:textId="71AE18F2" w:rsidR="00103161" w:rsidRDefault="00103161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3EFFF586" w14:textId="7C7AE806" w:rsidR="00103161" w:rsidRDefault="00103161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12241FED" w14:textId="0EE97063" w:rsidR="00103161" w:rsidRDefault="00103161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2C893CAA" w14:textId="2A31E694" w:rsidR="00103161" w:rsidRDefault="00103161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576794A1" w14:textId="77777777" w:rsidR="00A32C7E" w:rsidRDefault="00A32C7E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019FADF3" w14:textId="77777777" w:rsidR="00E13003" w:rsidRPr="006309C0" w:rsidRDefault="00E13003" w:rsidP="00E1300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3467C21C" w14:textId="3EC09D09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lastRenderedPageBreak/>
        <w:t>In 2015, what was the most profitable city's profit?</w:t>
      </w:r>
    </w:p>
    <w:p w14:paraId="53FE1648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shipping_city,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order_profits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),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Year_of_</w:t>
      </w:r>
      <w:proofErr w:type="gram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profit</w:t>
      </w:r>
      <w:proofErr w:type="spellEnd"/>
      <w:proofErr w:type="gramEnd"/>
    </w:p>
    <w:p w14:paraId="55A9AA3D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</w:t>
      </w:r>
    </w:p>
    <w:p w14:paraId="68F4B715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0F208111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6D0413E2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'2015'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</w:p>
    <w:p w14:paraId="507BB378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3</w:t>
      </w:r>
    </w:p>
    <w:p w14:paraId="34A0F1DD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</w:p>
    <w:p w14:paraId="1D6B7B03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LIMIT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5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7E553EF4" w14:textId="275D0AEE" w:rsidR="00103161" w:rsidRDefault="00103161" w:rsidP="00103161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377922B4" w14:textId="51ECA4A1" w:rsidR="00103161" w:rsidRPr="006309C0" w:rsidRDefault="007D5DA0" w:rsidP="00103161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7E74A567" wp14:editId="2A58B342">
            <wp:extent cx="6309360" cy="290893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70F6" w14:textId="29CC21F0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How many different cities do we have in the data?</w:t>
      </w:r>
    </w:p>
    <w:p w14:paraId="3BF770F3" w14:textId="77777777" w:rsidR="00010739" w:rsidRPr="00010739" w:rsidRDefault="00010739" w:rsidP="00010739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1073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 </w:t>
      </w:r>
      <w:r w:rsidRPr="0001073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</w:t>
      </w:r>
      <w:r w:rsidRPr="0001073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DISTINCT</w:t>
      </w:r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shipping_city</w:t>
      </w:r>
      <w:proofErr w:type="spellEnd"/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01073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different_cities_</w:t>
      </w:r>
      <w:proofErr w:type="gramStart"/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nos</w:t>
      </w:r>
      <w:proofErr w:type="spellEnd"/>
      <w:proofErr w:type="gramEnd"/>
    </w:p>
    <w:p w14:paraId="1EB4E1B0" w14:textId="77777777" w:rsidR="00010739" w:rsidRPr="00010739" w:rsidRDefault="00010739" w:rsidP="00010739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1073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01073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</w:t>
      </w:r>
    </w:p>
    <w:p w14:paraId="173ECF9A" w14:textId="0383AD3B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6D995D63" wp14:editId="0B1251DB">
            <wp:extent cx="6309360" cy="1755140"/>
            <wp:effectExtent l="0" t="0" r="0" b="0"/>
            <wp:docPr id="18" name="Picture 1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Team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2B13" w14:textId="44644DFF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710FE29" w14:textId="0CADD22F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3651538" w14:textId="57EBA50A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627441B" w14:textId="2B6C80A0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C8F322B" w14:textId="1C8496BB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5974832" w14:textId="7E51CDA8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34BB37F" w14:textId="77777777" w:rsidR="00A32C7E" w:rsidRDefault="00A32C7E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F6B3AD2" w14:textId="2FBC8612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6E703D13" w14:textId="77777777" w:rsidR="00010739" w:rsidRPr="006309C0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2903719" w14:textId="1BF66225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Show the total spent by customers from low to high.</w:t>
      </w:r>
    </w:p>
    <w:p w14:paraId="4E65CBEC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c.customer_id,c.customer_name,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od.order_sales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spent</w:t>
      </w:r>
      <w:proofErr w:type="spellEnd"/>
      <w:proofErr w:type="gramEnd"/>
    </w:p>
    <w:p w14:paraId="324D0A21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od</w:t>
      </w:r>
    </w:p>
    <w:p w14:paraId="508A7552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</w:t>
      </w:r>
      <w:proofErr w:type="gramEnd"/>
    </w:p>
    <w:p w14:paraId="6AC3A2C1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6E47A964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</w:t>
      </w:r>
      <w:proofErr w:type="gramEnd"/>
    </w:p>
    <w:p w14:paraId="4E3A5504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c.customer_id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o.customer_id</w:t>
      </w:r>
      <w:proofErr w:type="spellEnd"/>
    </w:p>
    <w:p w14:paraId="2EDC65AD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</w:p>
    <w:p w14:paraId="583574EA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3</w:t>
      </w:r>
    </w:p>
    <w:p w14:paraId="15D31166" w14:textId="77777777" w:rsidR="007D5DA0" w:rsidRPr="007D5DA0" w:rsidRDefault="007D5DA0" w:rsidP="007D5DA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LIMIT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10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5C51E43F" w14:textId="7FF4094C" w:rsidR="00010739" w:rsidRDefault="007D5DA0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5015A42A" wp14:editId="7547C4EC">
            <wp:extent cx="6309360" cy="526097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6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1BF4" w14:textId="0A0945D9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0C94005" w14:textId="70894BB6" w:rsidR="00010739" w:rsidRDefault="00010739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E2A6805" w14:textId="1BE57F08" w:rsidR="004D09F7" w:rsidRDefault="004D09F7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E470902" w14:textId="163166EC" w:rsidR="004D09F7" w:rsidRDefault="004D09F7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046335F" w14:textId="202D6981" w:rsidR="004D09F7" w:rsidRDefault="004D09F7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93530DE" w14:textId="58A05C96" w:rsidR="004D09F7" w:rsidRDefault="004D09F7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1B0CB937" w14:textId="522A3AD6" w:rsidR="004D09F7" w:rsidRDefault="004D09F7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39200500" w14:textId="77777777" w:rsidR="004D09F7" w:rsidRPr="006309C0" w:rsidRDefault="004D09F7" w:rsidP="00010739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19EC0F5" w14:textId="22C8282B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What is the most profitable city in the State of Tennessee?</w:t>
      </w:r>
    </w:p>
    <w:p w14:paraId="17F4ACAB" w14:textId="49B1DE5D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o.shipping_city</w:t>
      </w:r>
      <w:proofErr w:type="spellEnd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most_</w:t>
      </w:r>
      <w:proofErr w:type="gram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profit</w:t>
      </w:r>
      <w:proofErr w:type="spellEnd"/>
      <w:proofErr w:type="gramEnd"/>
    </w:p>
    <w:p w14:paraId="2090CF00" w14:textId="77777777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od</w:t>
      </w:r>
    </w:p>
    <w:p w14:paraId="6E61F349" w14:textId="77777777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</w:t>
      </w:r>
      <w:proofErr w:type="gramEnd"/>
    </w:p>
    <w:p w14:paraId="3EBF31E1" w14:textId="77777777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05454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47E9500B" w14:textId="77777777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o.shipping_state</w:t>
      </w:r>
      <w:proofErr w:type="spellEnd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05454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054541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'Tennessee'</w:t>
      </w:r>
    </w:p>
    <w:p w14:paraId="5CB07E86" w14:textId="3FA48361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05454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79F2D449" w14:textId="77777777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proofErr w:type="gramStart"/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  <w:proofErr w:type="gramEnd"/>
    </w:p>
    <w:p w14:paraId="73C6ED27" w14:textId="77777777" w:rsidR="00054541" w:rsidRPr="00054541" w:rsidRDefault="00054541" w:rsidP="0005454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05454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LIMIT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05454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5</w:t>
      </w:r>
      <w:r w:rsidRPr="0005454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056074E2" w14:textId="0DD7A8C4" w:rsidR="00EF10D4" w:rsidRDefault="00054541" w:rsidP="004D09F7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25722CBD" wp14:editId="3DA69C5C">
            <wp:extent cx="6309360" cy="329184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2B16" w14:textId="77777777" w:rsidR="004D09F7" w:rsidRPr="006309C0" w:rsidRDefault="004D09F7" w:rsidP="004D09F7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625D28AE" w14:textId="1AACC1B5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6309C0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What’s the average annual profit for that city across all years?</w:t>
      </w:r>
    </w:p>
    <w:p w14:paraId="68396D14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o.shipping_city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ROUND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AVG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),</w:t>
      </w:r>
      <w:r w:rsidRPr="00C1202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avg_</w:t>
      </w:r>
      <w:proofErr w:type="gram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profit</w:t>
      </w:r>
      <w:proofErr w:type="spellEnd"/>
      <w:proofErr w:type="gramEnd"/>
    </w:p>
    <w:p w14:paraId="7E1A8954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od</w:t>
      </w:r>
    </w:p>
    <w:p w14:paraId="5B135F63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</w:t>
      </w:r>
      <w:proofErr w:type="gramEnd"/>
    </w:p>
    <w:p w14:paraId="113F4D2F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4480ACFC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o.shipping_city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'Lebanon'</w:t>
      </w:r>
    </w:p>
    <w:p w14:paraId="17792022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C1202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1CD27100" w14:textId="77777777" w:rsidR="002702EA" w:rsidRPr="00C12028" w:rsidRDefault="002702EA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AVG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proofErr w:type="gramStart"/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70900D39" w14:textId="77777777" w:rsidR="002702EA" w:rsidRDefault="002702EA" w:rsidP="002702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792E5A0" w14:textId="6E3CE0FA" w:rsidR="004D09F7" w:rsidRDefault="00054541" w:rsidP="004D09F7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308FCCB9" wp14:editId="5AB23A13">
            <wp:extent cx="6309360" cy="21602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576" w14:textId="0A925EA9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054541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What is the distribution of customer types in the data?</w:t>
      </w:r>
    </w:p>
    <w:p w14:paraId="2C463AA9" w14:textId="1D4520E4" w:rsidR="00054541" w:rsidRDefault="00054541" w:rsidP="00054541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A44AF7C" w14:textId="77777777" w:rsidR="00E2010B" w:rsidRPr="00E2010B" w:rsidRDefault="00E2010B" w:rsidP="00E2010B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E2010B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E2010B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DISTINCT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customer_segment</w:t>
      </w:r>
      <w:proofErr w:type="spellEnd"/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E2010B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customerè_types</w:t>
      </w:r>
      <w:proofErr w:type="spellEnd"/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E2010B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E2010B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</w:p>
    <w:p w14:paraId="180D13B9" w14:textId="77777777" w:rsidR="00E2010B" w:rsidRPr="00E2010B" w:rsidRDefault="00E2010B" w:rsidP="00E2010B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E2010B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</w:t>
      </w:r>
    </w:p>
    <w:p w14:paraId="48BA545B" w14:textId="77777777" w:rsidR="00E2010B" w:rsidRPr="00E2010B" w:rsidRDefault="00E2010B" w:rsidP="00E2010B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E2010B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proofErr w:type="gramStart"/>
      <w:r w:rsidRPr="00E2010B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E2010B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000B86DA" w14:textId="0E9221A0" w:rsidR="00054541" w:rsidRDefault="00207440" w:rsidP="00054541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1720AC8D" wp14:editId="5B886441">
            <wp:extent cx="5095875" cy="2590800"/>
            <wp:effectExtent l="0" t="0" r="9525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75A7" w14:textId="0B5967E1" w:rsidR="00054541" w:rsidRDefault="00054541" w:rsidP="00054541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FF2DEE7" w14:textId="77777777" w:rsidR="00054541" w:rsidRPr="00054541" w:rsidRDefault="00054541" w:rsidP="00054541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1B82C913" w14:textId="2CEB203E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2702EA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What’s the most profitable product category on average in Iowa across all years?</w:t>
      </w:r>
    </w:p>
    <w:p w14:paraId="4AFFA15C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p.product_category,o.shipping_state,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AVG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avg_profitable_</w:t>
      </w:r>
      <w:proofErr w:type="gram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category</w:t>
      </w:r>
      <w:proofErr w:type="spellEnd"/>
      <w:proofErr w:type="gramEnd"/>
    </w:p>
    <w:p w14:paraId="4BDE2C40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</w:t>
      </w:r>
    </w:p>
    <w:p w14:paraId="25546752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320C86FD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p.product_id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od.product_id</w:t>
      </w:r>
      <w:proofErr w:type="spellEnd"/>
    </w:p>
    <w:p w14:paraId="25A3555A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</w:t>
      </w:r>
      <w:proofErr w:type="gramEnd"/>
    </w:p>
    <w:p w14:paraId="060E3571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6A24D80F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o.shipping_state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C12028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'Iowa'</w:t>
      </w:r>
    </w:p>
    <w:p w14:paraId="2281B781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C1202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C1202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</w:p>
    <w:p w14:paraId="65699399" w14:textId="77777777" w:rsidR="00C12028" w:rsidRPr="00C12028" w:rsidRDefault="00C12028" w:rsidP="00C1202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AVG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proofErr w:type="gramStart"/>
      <w:r w:rsidRPr="00C1202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  <w:r w:rsidRPr="00C1202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5340AB09" w14:textId="119C0A5D" w:rsidR="002702EA" w:rsidRDefault="00C12028" w:rsidP="002702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A464051" wp14:editId="227D7B05">
            <wp:extent cx="6309360" cy="2540000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93DA" w14:textId="69BED4F4" w:rsidR="002702EA" w:rsidRDefault="002702EA" w:rsidP="002702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368A324" w14:textId="13C5ECF4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C12028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What is the most popular product in that category across all states in 2016?</w:t>
      </w:r>
    </w:p>
    <w:p w14:paraId="4DBC5A5B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p.product_category,p.product_name,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od.quantity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total_quantity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</w:p>
    <w:p w14:paraId="4DE32934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Year_of_profit</w:t>
      </w:r>
      <w:proofErr w:type="spellEnd"/>
    </w:p>
    <w:p w14:paraId="1EB0890F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</w:t>
      </w:r>
    </w:p>
    <w:p w14:paraId="7586BDC4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4D2B06AE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p.product_id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od.product_id</w:t>
      </w:r>
      <w:proofErr w:type="spellEnd"/>
    </w:p>
    <w:p w14:paraId="06AC326E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</w:t>
      </w:r>
      <w:proofErr w:type="gramEnd"/>
    </w:p>
    <w:p w14:paraId="17176B0C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787270F7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(YEAR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o.order_date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'2016'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AND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p.product_category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207440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'Furniture'</w:t>
      </w:r>
    </w:p>
    <w:p w14:paraId="5964AA1E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20744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20744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20744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4</w:t>
      </w:r>
    </w:p>
    <w:p w14:paraId="05DF1A71" w14:textId="77777777" w:rsidR="00207440" w:rsidRPr="00207440" w:rsidRDefault="00207440" w:rsidP="00207440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od.quantity</w:t>
      </w:r>
      <w:proofErr w:type="spellEnd"/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proofErr w:type="gramStart"/>
      <w:r w:rsidRPr="0020744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  <w:r w:rsidRPr="0020744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2B1FF720" w14:textId="01762145" w:rsidR="00C12028" w:rsidRDefault="00207440" w:rsidP="00C12028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2BE70718" wp14:editId="59663EB9">
            <wp:extent cx="6309360" cy="3852545"/>
            <wp:effectExtent l="0" t="0" r="0" b="0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278C" w14:textId="22D913DB" w:rsidR="00C12028" w:rsidRDefault="00C12028" w:rsidP="00C12028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60474942" w14:textId="0459BE56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D71A18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lastRenderedPageBreak/>
        <w:t>Which customer got the most discount in the data? (in total amount)</w:t>
      </w:r>
    </w:p>
    <w:p w14:paraId="5AB39CBE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c.customer_id,c.customer_name</w:t>
      </w:r>
      <w:proofErr w:type="spellEnd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((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order_sales</w:t>
      </w:r>
      <w:proofErr w:type="spellEnd"/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order_discount</w:t>
      </w:r>
      <w:proofErr w:type="spellEnd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/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5A7F3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-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order_discount)) </w:t>
      </w: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discount</w:t>
      </w:r>
      <w:proofErr w:type="spellEnd"/>
      <w:proofErr w:type="gramEnd"/>
    </w:p>
    <w:p w14:paraId="37910755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 </w:t>
      </w: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</w:t>
      </w:r>
    </w:p>
    <w:p w14:paraId="51D30758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</w:t>
      </w:r>
      <w:proofErr w:type="gramEnd"/>
    </w:p>
    <w:p w14:paraId="27CD8F0A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c.customer_id</w:t>
      </w:r>
      <w:proofErr w:type="spellEnd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o.customer_id</w:t>
      </w:r>
      <w:proofErr w:type="spellEnd"/>
    </w:p>
    <w:p w14:paraId="13F544D5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435E5CD2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5A7F38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161BBC08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5A7F3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5A7F3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</w:p>
    <w:p w14:paraId="41094D48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5A7F3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3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</w:p>
    <w:p w14:paraId="1CE69CD9" w14:textId="77777777" w:rsidR="005A7F38" w:rsidRPr="005A7F38" w:rsidRDefault="005A7F38" w:rsidP="005A7F38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5A7F38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LIMIT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5A7F38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5</w:t>
      </w:r>
      <w:r w:rsidRPr="005A7F38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01E7893E" w14:textId="410C624B" w:rsidR="00D71A18" w:rsidRDefault="005A7F38" w:rsidP="00D71A18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1323B775" wp14:editId="7162F175">
            <wp:extent cx="6309360" cy="2969895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E5C5" w14:textId="4449AD7A" w:rsidR="00D71A18" w:rsidRDefault="00D71A18" w:rsidP="00D71A18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9910546" w14:textId="2B84341C" w:rsidR="00D71A18" w:rsidRDefault="00D71A18" w:rsidP="00D71A18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9D2571F" w14:textId="2B33621D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590224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How widely did monthly profits vary in 2018?</w:t>
      </w:r>
    </w:p>
    <w:p w14:paraId="35677967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(MONTH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o.order_date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MONTH,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monthly_profits,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LAG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),</w:t>
      </w:r>
      <w:r w:rsidRPr="00DE32CE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DE32CE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0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 OVER(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(MONTH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o.order_date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))</w:t>
      </w:r>
    </w:p>
    <w:p w14:paraId="5DA9296D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lag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 (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  <w:r w:rsidRPr="00DE32CE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-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LAG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od.order_profits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),</w:t>
      </w:r>
      <w:r w:rsidRPr="00DE32CE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DE32CE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0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 OVER(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(MONTH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o.order_date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)))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variance_</w:t>
      </w:r>
      <w:proofErr w:type="gram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monthly</w:t>
      </w:r>
      <w:proofErr w:type="spellEnd"/>
      <w:proofErr w:type="gramEnd"/>
    </w:p>
    <w:p w14:paraId="3DA71F9A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</w:p>
    <w:p w14:paraId="4F742B17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</w:t>
      </w:r>
    </w:p>
    <w:p w14:paraId="36A5EA85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1622D001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DE32CE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5092681D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DE32CE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DE32CE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'2018'</w:t>
      </w:r>
    </w:p>
    <w:p w14:paraId="1BB111C1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DE32CE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7302DE32" w14:textId="77777777" w:rsidR="00DE32CE" w:rsidRPr="00DE32CE" w:rsidRDefault="00DE32CE" w:rsidP="00DE32CE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DE32CE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DE32CE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DE32CE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6D47B5D1" w14:textId="4E96143B" w:rsidR="00590224" w:rsidRDefault="00DE32CE" w:rsidP="0059022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E92F98A" wp14:editId="3AA2F1A2">
            <wp:extent cx="6309360" cy="4227830"/>
            <wp:effectExtent l="0" t="0" r="0" b="0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633C" w14:textId="22A7CC64" w:rsidR="00590224" w:rsidRDefault="00590224" w:rsidP="0059022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1A58D8C5" w14:textId="5D80B922" w:rsidR="00590224" w:rsidRDefault="00590224" w:rsidP="0059022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E4B36B4" w14:textId="77777777" w:rsidR="00590224" w:rsidRPr="00590224" w:rsidRDefault="00590224" w:rsidP="0059022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5651A8E" w14:textId="341A8AE6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DE32CE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Which order was the highest in 2015?</w:t>
      </w:r>
    </w:p>
    <w:p w14:paraId="2CB58F54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p.product_subcategory,od.order_id,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proofErr w:type="spellEnd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od.order_sales</w:t>
      </w:r>
      <w:proofErr w:type="spellEnd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sales</w:t>
      </w:r>
      <w:proofErr w:type="spellEnd"/>
      <w:proofErr w:type="gramEnd"/>
    </w:p>
    <w:p w14:paraId="4C48648E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</w:t>
      </w:r>
    </w:p>
    <w:p w14:paraId="104669AA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78505C92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225E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3DFC479F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</w:t>
      </w:r>
      <w:proofErr w:type="gramEnd"/>
    </w:p>
    <w:p w14:paraId="12547EE6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p.product_id</w:t>
      </w:r>
      <w:proofErr w:type="spellEnd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225E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od.product_id</w:t>
      </w:r>
      <w:proofErr w:type="spellEnd"/>
    </w:p>
    <w:p w14:paraId="4E94F2C1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225E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225EA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'2015'</w:t>
      </w:r>
    </w:p>
    <w:p w14:paraId="4331AE9B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225EA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7225EA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</w:p>
    <w:p w14:paraId="640437A3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225EA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3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</w:p>
    <w:p w14:paraId="10D7656C" w14:textId="77777777" w:rsidR="007225EA" w:rsidRPr="007225EA" w:rsidRDefault="007225EA" w:rsidP="007225EA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225E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LIMIT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7225EA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7225E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794F660E" w14:textId="28BADF87" w:rsidR="00DE32CE" w:rsidRDefault="007225EA" w:rsidP="00DE32CE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241DF558" wp14:editId="1C6F1E54">
            <wp:extent cx="6309360" cy="1867535"/>
            <wp:effectExtent l="0" t="0" r="0" b="0"/>
            <wp:docPr id="23" name="Picture 2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6858" w14:textId="4A41E3D1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7225EA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lastRenderedPageBreak/>
        <w:t>What was the rank of each city in the East region in 2015?</w:t>
      </w:r>
    </w:p>
    <w:p w14:paraId="0DE07878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o.shipping_city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</w:p>
    <w:p w14:paraId="777A530E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od.quantity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total_quantity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rank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() OVER (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od.quantity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city_</w:t>
      </w:r>
      <w:proofErr w:type="gram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rank</w:t>
      </w:r>
      <w:proofErr w:type="spellEnd"/>
      <w:proofErr w:type="gramEnd"/>
    </w:p>
    <w:p w14:paraId="2AD13A85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</w:t>
      </w:r>
    </w:p>
    <w:p w14:paraId="37BED2AA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</w:t>
      </w:r>
      <w:proofErr w:type="gramEnd"/>
    </w:p>
    <w:p w14:paraId="2EA48F23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ON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o.order_id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od.order_id</w:t>
      </w:r>
      <w:proofErr w:type="spellEnd"/>
    </w:p>
    <w:p w14:paraId="7A140136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EXTRACT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(YEAR </w:t>
      </w: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order_date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B3734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'2015'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AND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o.shipping_region</w:t>
      </w:r>
      <w:proofErr w:type="spellEnd"/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37344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'East'</w:t>
      </w:r>
    </w:p>
    <w:p w14:paraId="6C7F6A1A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B37344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6F166074" w14:textId="77777777" w:rsidR="00B37344" w:rsidRPr="00B37344" w:rsidRDefault="00B37344" w:rsidP="00B37344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3734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proofErr w:type="gramStart"/>
      <w:r w:rsidRPr="00B37344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3</w:t>
      </w:r>
      <w:r w:rsidRPr="00B3734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</w:p>
    <w:p w14:paraId="044C958E" w14:textId="54E76409" w:rsidR="007225EA" w:rsidRDefault="00B37344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4BF581B7" wp14:editId="01BD3308">
            <wp:extent cx="6309360" cy="5292725"/>
            <wp:effectExtent l="0" t="0" r="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838F" w14:textId="3F7DD08D" w:rsidR="007225EA" w:rsidRDefault="007225EA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8B695A0" w14:textId="6F97043F" w:rsidR="007225EA" w:rsidRDefault="007225EA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F8ADF06" w14:textId="71DEBA8E" w:rsidR="007225EA" w:rsidRDefault="007225EA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8A7C8DC" w14:textId="21FFE89D" w:rsidR="00D53A29" w:rsidRDefault="00D53A29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18B916B" w14:textId="1256B387" w:rsidR="00D53A29" w:rsidRDefault="00D53A29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3320D0C" w14:textId="522B5861" w:rsidR="00D53A29" w:rsidRDefault="00D53A29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63EA64F7" w14:textId="32304EDE" w:rsidR="00D53A29" w:rsidRDefault="00D53A29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24E6D26" w14:textId="77777777" w:rsidR="00D53A29" w:rsidRDefault="00D53A29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FEBA589" w14:textId="5E3A2068" w:rsidR="007225EA" w:rsidRDefault="007225EA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6FA12FD" w14:textId="77777777" w:rsidR="007225EA" w:rsidRPr="007225EA" w:rsidRDefault="007225EA" w:rsidP="007225EA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787B8A2" w14:textId="25F9E858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E755CB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Display customer names for customers who are in the segment ‘Consumer’ or ‘Corporate.’ How many customers are there in total?</w:t>
      </w:r>
    </w:p>
    <w:p w14:paraId="43602AEC" w14:textId="4FC3E8FA" w:rsidR="00B777B4" w:rsidRPr="00B777B4" w:rsidRDefault="00B777B4" w:rsidP="00B777B4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777B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customer_id,customer_name,</w:t>
      </w:r>
      <w:r w:rsidRPr="00B777B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proofErr w:type="spellEnd"/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B777B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</w:p>
    <w:p w14:paraId="5B5B74ED" w14:textId="77777777" w:rsidR="00B777B4" w:rsidRPr="00B777B4" w:rsidRDefault="00B777B4" w:rsidP="00B777B4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777B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</w:t>
      </w:r>
    </w:p>
    <w:p w14:paraId="5EA19617" w14:textId="77777777" w:rsidR="00B777B4" w:rsidRPr="00B777B4" w:rsidRDefault="00B777B4" w:rsidP="00B777B4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777B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customer_segment</w:t>
      </w:r>
      <w:proofErr w:type="spellEnd"/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B777B4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IN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</w:t>
      </w:r>
      <w:r w:rsidRPr="00B777B4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'Consumer'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B777B4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'Corporate'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</w:p>
    <w:p w14:paraId="7807E311" w14:textId="77777777" w:rsidR="00B777B4" w:rsidRPr="00B777B4" w:rsidRDefault="00B777B4" w:rsidP="00B777B4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B777B4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B777B4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B777B4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B777B4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</w:p>
    <w:p w14:paraId="7F533ABA" w14:textId="619F06E6" w:rsidR="00E755CB" w:rsidRDefault="00A25CA3" w:rsidP="00B777B4">
      <w:pPr>
        <w:shd w:val="clear" w:color="auto" w:fill="151D4C"/>
        <w:spacing w:line="270" w:lineRule="atLeast"/>
        <w:ind w:left="36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64CDBA44" wp14:editId="51EA4D18">
            <wp:extent cx="6309360" cy="5472430"/>
            <wp:effectExtent l="0" t="0" r="0" b="0"/>
            <wp:docPr id="28" name="Picture 2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353A" w14:textId="1489CDEF" w:rsidR="00E755CB" w:rsidRDefault="00E755CB" w:rsidP="00E755CB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5AE17D4" w14:textId="02D4D6DE" w:rsidR="00E755CB" w:rsidRDefault="00E755CB" w:rsidP="00E755CB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2399A51" w14:textId="77777777" w:rsidR="00A25CA3" w:rsidRPr="00A25CA3" w:rsidRDefault="00A25CA3" w:rsidP="00A25CA3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A25CA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A25CA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A25CA3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</w:p>
    <w:p w14:paraId="36E1F496" w14:textId="77777777" w:rsidR="00A25CA3" w:rsidRPr="00A25CA3" w:rsidRDefault="00A25CA3" w:rsidP="00A25CA3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A25CA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</w:t>
      </w:r>
    </w:p>
    <w:p w14:paraId="1570EC32" w14:textId="77777777" w:rsidR="00A25CA3" w:rsidRPr="00A25CA3" w:rsidRDefault="00A25CA3" w:rsidP="00A25CA3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proofErr w:type="gramStart"/>
      <w:r w:rsidRPr="00A25CA3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proofErr w:type="gramEnd"/>
    </w:p>
    <w:p w14:paraId="2821FB81" w14:textId="77777777" w:rsidR="00A25CA3" w:rsidRPr="00A25CA3" w:rsidRDefault="00A25CA3" w:rsidP="00A25CA3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proofErr w:type="spellStart"/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customer_segment</w:t>
      </w:r>
      <w:proofErr w:type="spellEnd"/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A25CA3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IN</w:t>
      </w:r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(</w:t>
      </w:r>
      <w:r w:rsidRPr="00A25CA3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'Consumer'</w:t>
      </w:r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A25CA3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'Corporate'</w:t>
      </w:r>
      <w:proofErr w:type="gramStart"/>
      <w:r w:rsidRPr="00A25CA3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);</w:t>
      </w:r>
      <w:proofErr w:type="gramEnd"/>
    </w:p>
    <w:p w14:paraId="3A43B4A0" w14:textId="28B0C364" w:rsidR="00E755CB" w:rsidRDefault="00A25CA3" w:rsidP="00E755CB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0449113" wp14:editId="017E384C">
            <wp:extent cx="4829175" cy="1704975"/>
            <wp:effectExtent l="0" t="0" r="9525" b="952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3FD2F" w14:textId="3DA4FE78" w:rsidR="00E755CB" w:rsidRDefault="00E755CB" w:rsidP="00E755CB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DC307F3" w14:textId="77777777" w:rsidR="00E755CB" w:rsidRPr="00E755CB" w:rsidRDefault="00E755CB" w:rsidP="00E755CB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3CC2EF53" w14:textId="0835808B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A25CA3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Calculate the difference between the largest and smallest order quantities for product id ‘100.’</w:t>
      </w:r>
    </w:p>
    <w:p w14:paraId="6704518A" w14:textId="77777777" w:rsidR="008E27B7" w:rsidRPr="008E27B7" w:rsidRDefault="008E27B7" w:rsidP="008E27B7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MAX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(quantity) 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largest_order,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MIN</w:t>
      </w:r>
      <w:proofErr w:type="spellEnd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(quantity) 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smallest_order</w:t>
      </w:r>
      <w:proofErr w:type="spellEnd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</w:p>
    <w:p w14:paraId="2BB8FF3D" w14:textId="77777777" w:rsidR="008E27B7" w:rsidRPr="008E27B7" w:rsidRDefault="008E27B7" w:rsidP="008E27B7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MAX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(quantity)</w:t>
      </w:r>
      <w:r w:rsidRPr="008E27B7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-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MIN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(quantity)) </w:t>
      </w: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difference</w:t>
      </w:r>
    </w:p>
    <w:p w14:paraId="73249469" w14:textId="77777777" w:rsidR="008E27B7" w:rsidRPr="008E27B7" w:rsidRDefault="008E27B7" w:rsidP="008E27B7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</w:p>
    <w:p w14:paraId="5D5E6466" w14:textId="77777777" w:rsidR="008E27B7" w:rsidRPr="008E27B7" w:rsidRDefault="008E27B7" w:rsidP="008E27B7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E27B7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product_id</w:t>
      </w:r>
      <w:proofErr w:type="spellEnd"/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E27B7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8E27B7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E27B7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'100'</w:t>
      </w:r>
    </w:p>
    <w:p w14:paraId="0790FA7D" w14:textId="0B2E9335" w:rsidR="00A25CA3" w:rsidRDefault="00457498" w:rsidP="00A25CA3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14D2066A" wp14:editId="059F5102">
            <wp:extent cx="6309360" cy="2081530"/>
            <wp:effectExtent l="0" t="0" r="0" b="0"/>
            <wp:docPr id="31" name="Picture 3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9190" w14:textId="77777777" w:rsidR="00A25CA3" w:rsidRPr="00A25CA3" w:rsidRDefault="00A25CA3" w:rsidP="00A25CA3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47B61E7" w14:textId="0C6798E3" w:rsidR="00A25CA3" w:rsidRDefault="00A25CA3" w:rsidP="00A25CA3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D60F841" w14:textId="77777777" w:rsidR="00A25CA3" w:rsidRPr="006309C0" w:rsidRDefault="00A25CA3" w:rsidP="00A25CA3">
      <w:pPr>
        <w:spacing w:before="30" w:after="30" w:line="240" w:lineRule="auto"/>
        <w:rPr>
          <w:rFonts w:ascii="Helvetica" w:eastAsia="Times New Roman" w:hAnsi="Helvetica" w:cs="Helvetica"/>
          <w:color w:val="37352F"/>
          <w:sz w:val="24"/>
          <w:szCs w:val="24"/>
          <w:lang w:val="en-IN" w:eastAsia="en-IN"/>
        </w:rPr>
      </w:pPr>
    </w:p>
    <w:p w14:paraId="1D642024" w14:textId="0091D2B7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C40A0D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 xml:space="preserve">Calculate the percent of products that are within the category ‘Furniture.’ </w:t>
      </w:r>
    </w:p>
    <w:p w14:paraId="0CFFBE0B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WITH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t1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</w:p>
    <w:p w14:paraId="4A2A622B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product_category,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proofErr w:type="spellEnd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335C2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count_</w:t>
      </w:r>
      <w:proofErr w:type="gram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category</w:t>
      </w:r>
      <w:proofErr w:type="spellEnd"/>
      <w:proofErr w:type="gramEnd"/>
    </w:p>
    <w:p w14:paraId="5704F1F9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 </w:t>
      </w:r>
    </w:p>
    <w:p w14:paraId="73C3BBF0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335C2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),</w:t>
      </w:r>
    </w:p>
    <w:p w14:paraId="370DE844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t2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</w:p>
    <w:p w14:paraId="2B9438C5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335C2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category</w:t>
      </w:r>
      <w:proofErr w:type="spellEnd"/>
      <w:proofErr w:type="gramEnd"/>
    </w:p>
    <w:p w14:paraId="70529CA7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product)</w:t>
      </w:r>
    </w:p>
    <w:p w14:paraId="2C50B0A0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</w:p>
    <w:p w14:paraId="2E94AAA4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product_category</w:t>
      </w:r>
      <w:proofErr w:type="spellEnd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,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ROUND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(t1.count_category</w:t>
      </w:r>
      <w:r w:rsidRPr="00335C2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335C2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1.0</w:t>
      </w:r>
      <w:r w:rsidRPr="00335C2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/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t2.total_category</w:t>
      </w:r>
      <w:r w:rsidRPr="00335C21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335C2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100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,</w:t>
      </w:r>
      <w:r w:rsidRPr="00335C21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percentage_</w:t>
      </w:r>
      <w:proofErr w:type="gramStart"/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category</w:t>
      </w:r>
      <w:proofErr w:type="spellEnd"/>
      <w:proofErr w:type="gramEnd"/>
    </w:p>
    <w:p w14:paraId="1863181E" w14:textId="77777777" w:rsidR="00904921" w:rsidRPr="00335C21" w:rsidRDefault="00904921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335C21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335C21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t1,t2</w:t>
      </w:r>
    </w:p>
    <w:p w14:paraId="7BE9E98D" w14:textId="77777777" w:rsidR="007D4CE2" w:rsidRPr="00335C21" w:rsidRDefault="007D4CE2" w:rsidP="00335C21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</w:p>
    <w:p w14:paraId="591360FC" w14:textId="417A297B" w:rsidR="007D4CE2" w:rsidRDefault="007D4CE2" w:rsidP="00C40A0D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696200A" w14:textId="4857D6A1" w:rsidR="007D4CE2" w:rsidRDefault="007D4CE2" w:rsidP="00C40A0D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6CD1C4C3" w14:textId="77777777" w:rsidR="007D4CE2" w:rsidRDefault="007D4CE2" w:rsidP="00C40A0D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CC34575" w14:textId="77777777" w:rsidR="007D4CE2" w:rsidRPr="007D4CE2" w:rsidRDefault="007D4CE2" w:rsidP="007D4CE2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lastRenderedPageBreak/>
        <w:t xml:space="preserve">OR </w:t>
      </w:r>
    </w:p>
    <w:p w14:paraId="3A4C52AD" w14:textId="77777777" w:rsidR="007D4CE2" w:rsidRPr="007D4CE2" w:rsidRDefault="007D4CE2" w:rsidP="007D4CE2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</w:p>
    <w:p w14:paraId="1D0C8107" w14:textId="77777777" w:rsidR="007D4CE2" w:rsidRPr="007D4CE2" w:rsidRDefault="007D4CE2" w:rsidP="007D4CE2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7D4CE2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count_category</w:t>
      </w:r>
      <w:proofErr w:type="spellEnd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where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product_category</w:t>
      </w:r>
      <w:proofErr w:type="spellEnd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4CE2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=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4CE2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'Furniture'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  <w:r w:rsidRPr="007D4CE2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7D4CE2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1.0</w:t>
      </w:r>
      <w:r w:rsidRPr="007D4CE2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/</w:t>
      </w:r>
    </w:p>
    <w:p w14:paraId="03BEBCA4" w14:textId="77777777" w:rsidR="007D4CE2" w:rsidRPr="007D4CE2" w:rsidRDefault="007D4CE2" w:rsidP="007D4CE2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7D4CE2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count_category</w:t>
      </w:r>
      <w:proofErr w:type="spellEnd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product) </w:t>
      </w:r>
      <w:r w:rsidRPr="007D4CE2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Furniture_</w:t>
      </w:r>
      <w:proofErr w:type="gramStart"/>
      <w:r w:rsidRPr="007D4CE2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percentage</w:t>
      </w:r>
      <w:proofErr w:type="spellEnd"/>
      <w:proofErr w:type="gramEnd"/>
    </w:p>
    <w:p w14:paraId="5CF47B5F" w14:textId="4757A3EA" w:rsidR="007D4CE2" w:rsidRDefault="007D4CE2" w:rsidP="00C40A0D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54D780A" w14:textId="577C772A" w:rsidR="00C40A0D" w:rsidRDefault="00806A87" w:rsidP="00C40A0D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50324D36" wp14:editId="34C90187">
            <wp:extent cx="5591175" cy="26003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6E38" w14:textId="5A2C4797" w:rsidR="00C40A0D" w:rsidRDefault="00C40A0D" w:rsidP="00C40A0D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531C884" w14:textId="77777777" w:rsidR="006309C0" w:rsidRPr="00335C21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335C21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 xml:space="preserve">Display the number of duplicate products based on their product manufacturer. </w:t>
      </w:r>
    </w:p>
    <w:p w14:paraId="01E635B7" w14:textId="0B05F03B" w:rsidR="006309C0" w:rsidRDefault="006309C0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335C21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Example: A product with an identical product manufacturer can be considered a duplicate.</w:t>
      </w:r>
    </w:p>
    <w:p w14:paraId="6DE40942" w14:textId="77777777" w:rsidR="0091580A" w:rsidRPr="0091580A" w:rsidRDefault="0091580A" w:rsidP="0091580A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product_manufacturer,</w:t>
      </w: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proofErr w:type="spellEnd"/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91580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num_of_</w:t>
      </w:r>
      <w:proofErr w:type="gramStart"/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duplicates</w:t>
      </w:r>
      <w:proofErr w:type="spellEnd"/>
      <w:proofErr w:type="gramEnd"/>
    </w:p>
    <w:p w14:paraId="60442B5A" w14:textId="77777777" w:rsidR="0091580A" w:rsidRPr="0091580A" w:rsidRDefault="0091580A" w:rsidP="0091580A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</w:t>
      </w:r>
    </w:p>
    <w:p w14:paraId="323FF7A2" w14:textId="77777777" w:rsidR="0091580A" w:rsidRPr="0091580A" w:rsidRDefault="0091580A" w:rsidP="0091580A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91580A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5B0BD6D2" w14:textId="77777777" w:rsidR="0091580A" w:rsidRPr="0091580A" w:rsidRDefault="0091580A" w:rsidP="0091580A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HAVING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91580A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r w:rsidRPr="0091580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  <w:r w:rsidRPr="0091580A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)</w:t>
      </w:r>
      <w:r w:rsidRPr="0091580A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&gt;</w:t>
      </w:r>
      <w:r w:rsidRPr="0091580A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7DDDC758" w14:textId="6732BC1A" w:rsidR="00855B64" w:rsidRDefault="0091580A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0671C38" wp14:editId="2EB263F7">
            <wp:extent cx="5991225" cy="6238875"/>
            <wp:effectExtent l="0" t="0" r="9525" b="9525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F93C" w14:textId="13691B43" w:rsid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247901D" w14:textId="4E7079E8" w:rsid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C019D29" w14:textId="74F70C9A" w:rsid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4AB6090" w14:textId="7DA44E73" w:rsid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3627F53" w14:textId="7C9ECFB2" w:rsid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392E9FB" w14:textId="66272802" w:rsidR="00855B64" w:rsidRDefault="00855B64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736CF3D" w14:textId="5CB909F6" w:rsidR="00855B64" w:rsidRDefault="00855B64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41C0020D" w14:textId="7E1B84D6" w:rsidR="00855B64" w:rsidRDefault="00855B64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0C3F6F7" w14:textId="78E60086" w:rsidR="00855B64" w:rsidRDefault="00855B64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2AAF079F" w14:textId="17C43635" w:rsidR="00855B64" w:rsidRDefault="00855B64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D6041C1" w14:textId="77777777" w:rsidR="00855B64" w:rsidRDefault="00855B64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2CD3AE9" w14:textId="4659FECB" w:rsid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05909F38" w14:textId="77777777" w:rsidR="00335C21" w:rsidRPr="00335C21" w:rsidRDefault="00335C21" w:rsidP="006309C0">
      <w:pPr>
        <w:spacing w:line="240" w:lineRule="auto"/>
        <w:ind w:left="720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77A76513" w14:textId="6DBD3121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855B64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lastRenderedPageBreak/>
        <w:t xml:space="preserve">Show the </w:t>
      </w:r>
      <w:proofErr w:type="spellStart"/>
      <w:r w:rsidRPr="00855B64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product_subcategory</w:t>
      </w:r>
      <w:proofErr w:type="spellEnd"/>
      <w:r w:rsidRPr="00855B64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 xml:space="preserve"> and the total number of products in the subcategory. Show the order from most to least products and then by </w:t>
      </w:r>
      <w:proofErr w:type="spellStart"/>
      <w:r w:rsidRPr="00855B64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product_subcategory</w:t>
      </w:r>
      <w:proofErr w:type="spellEnd"/>
      <w:r w:rsidRPr="00855B64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 xml:space="preserve"> name ascending.</w:t>
      </w:r>
    </w:p>
    <w:p w14:paraId="2E1F559D" w14:textId="77777777" w:rsidR="00806F76" w:rsidRPr="00806F76" w:rsidRDefault="00806F76" w:rsidP="00806F76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product_subcategory,</w:t>
      </w: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proofErr w:type="spellEnd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product_subcategory</w:t>
      </w:r>
      <w:proofErr w:type="spellEnd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products</w:t>
      </w:r>
      <w:proofErr w:type="spellEnd"/>
      <w:proofErr w:type="gramEnd"/>
    </w:p>
    <w:p w14:paraId="03243C2F" w14:textId="77777777" w:rsidR="00806F76" w:rsidRPr="00806F76" w:rsidRDefault="00806F76" w:rsidP="00806F76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</w:t>
      </w:r>
    </w:p>
    <w:p w14:paraId="202589E1" w14:textId="77777777" w:rsidR="00806F76" w:rsidRPr="00806F76" w:rsidRDefault="00806F76" w:rsidP="00806F76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806F76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5B27360F" w14:textId="77777777" w:rsidR="00806F76" w:rsidRPr="00806F76" w:rsidRDefault="00806F76" w:rsidP="00806F76">
      <w:pPr>
        <w:shd w:val="clear" w:color="auto" w:fill="151D4C"/>
        <w:spacing w:line="270" w:lineRule="atLeast"/>
        <w:ind w:left="360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806F76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2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gramStart"/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DESC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</w:p>
    <w:p w14:paraId="0E12BAC6" w14:textId="3888FD8C" w:rsidR="00855B64" w:rsidRDefault="00806F76" w:rsidP="00855B6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drawing>
          <wp:inline distT="0" distB="0" distL="0" distR="0" wp14:anchorId="7A73C770" wp14:editId="46B6FCE3">
            <wp:extent cx="6019800" cy="625792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86FCC" w14:textId="60B5C3BE" w:rsidR="00855B64" w:rsidRDefault="00855B64" w:rsidP="00855B6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382339AC" w14:textId="68B1B55C" w:rsidR="00855B64" w:rsidRDefault="00855B64" w:rsidP="00855B6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393A2727" w14:textId="77777777" w:rsidR="00806F76" w:rsidRPr="00806F76" w:rsidRDefault="00806F76" w:rsidP="00806F76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product_subcategory,</w:t>
      </w: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COUNT</w:t>
      </w:r>
      <w:proofErr w:type="spellEnd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(</w:t>
      </w:r>
      <w:proofErr w:type="spell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product_subcategory</w:t>
      </w:r>
      <w:proofErr w:type="spellEnd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) </w:t>
      </w: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products</w:t>
      </w:r>
      <w:proofErr w:type="spellEnd"/>
      <w:proofErr w:type="gramEnd"/>
    </w:p>
    <w:p w14:paraId="06FCDAFD" w14:textId="77777777" w:rsidR="00806F76" w:rsidRPr="00806F76" w:rsidRDefault="00806F76" w:rsidP="00806F76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</w:t>
      </w:r>
    </w:p>
    <w:p w14:paraId="2D69CAE4" w14:textId="77777777" w:rsidR="00806F76" w:rsidRPr="00806F76" w:rsidRDefault="00806F76" w:rsidP="00806F76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806F76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4E996265" w14:textId="77777777" w:rsidR="00806F76" w:rsidRPr="00806F76" w:rsidRDefault="00806F76" w:rsidP="00806F76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6F76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ORDER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proofErr w:type="gramStart"/>
      <w:r w:rsidRPr="00806F76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;</w:t>
      </w:r>
      <w:proofErr w:type="gramEnd"/>
      <w:r w:rsidRPr="00806F76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</w:p>
    <w:p w14:paraId="04877C51" w14:textId="638C9592" w:rsidR="00806F76" w:rsidRDefault="00806F76" w:rsidP="00855B6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2352F19C" wp14:editId="400BB2E8">
            <wp:extent cx="5943600" cy="62388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8362" w14:textId="77777777" w:rsidR="00806F76" w:rsidRDefault="00806F76" w:rsidP="00855B6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5044DB53" w14:textId="77777777" w:rsidR="00855B64" w:rsidRPr="00855B64" w:rsidRDefault="00855B64" w:rsidP="00855B64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6BDD8190" w14:textId="210046BC" w:rsidR="006309C0" w:rsidRDefault="006309C0" w:rsidP="006309C0">
      <w:pPr>
        <w:numPr>
          <w:ilvl w:val="0"/>
          <w:numId w:val="1"/>
        </w:num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806F76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 xml:space="preserve">Show the </w:t>
      </w:r>
      <w:proofErr w:type="spellStart"/>
      <w:r w:rsidRPr="00806F76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product_id</w:t>
      </w:r>
      <w:proofErr w:type="spellEnd"/>
      <w:r w:rsidRPr="00806F76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(s), the sum of quantities, where the total sum of its product quantities is greater than or equal to 100.</w:t>
      </w:r>
    </w:p>
    <w:p w14:paraId="22A66634" w14:textId="77777777" w:rsidR="00806F76" w:rsidRPr="00806F76" w:rsidRDefault="00806F76" w:rsidP="00806F76">
      <w:pPr>
        <w:spacing w:before="30" w:after="30" w:line="240" w:lineRule="auto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</w:p>
    <w:p w14:paraId="15C03EC0" w14:textId="77777777" w:rsidR="007D5DA0" w:rsidRPr="007D5DA0" w:rsidRDefault="007D5DA0" w:rsidP="007D5DA0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product_id,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proofErr w:type="spellEnd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(quantity)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AS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total_</w:t>
      </w:r>
      <w:proofErr w:type="gram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quantity</w:t>
      </w:r>
      <w:proofErr w:type="spellEnd"/>
      <w:proofErr w:type="gramEnd"/>
    </w:p>
    <w:p w14:paraId="0B341795" w14:textId="77777777" w:rsidR="007D5DA0" w:rsidRPr="007D5DA0" w:rsidRDefault="007D5DA0" w:rsidP="007D5DA0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</w:p>
    <w:p w14:paraId="68795BB6" w14:textId="77777777" w:rsidR="007D5DA0" w:rsidRPr="007D5DA0" w:rsidRDefault="007D5DA0" w:rsidP="007D5DA0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GROUP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BY </w:t>
      </w:r>
      <w:r w:rsidRPr="007D5DA0">
        <w:rPr>
          <w:rFonts w:ascii="Consolas" w:eastAsia="Times New Roman" w:hAnsi="Consolas" w:cs="Times New Roman"/>
          <w:color w:val="FA85FF"/>
          <w:sz w:val="20"/>
          <w:szCs w:val="20"/>
          <w:lang w:val="en-IN" w:eastAsia="en-IN"/>
        </w:rPr>
        <w:t>1</w:t>
      </w:r>
    </w:p>
    <w:p w14:paraId="12C031E2" w14:textId="77777777" w:rsidR="007D5DA0" w:rsidRPr="007D5DA0" w:rsidRDefault="007D5DA0" w:rsidP="007D5DA0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HAVING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SUM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(quantity) </w:t>
      </w:r>
      <w:r w:rsidRPr="007D5DA0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&gt;=</w:t>
      </w:r>
      <w:r w:rsidRPr="007D5DA0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7D5DA0">
        <w:rPr>
          <w:rFonts w:ascii="Consolas" w:eastAsia="Times New Roman" w:hAnsi="Consolas" w:cs="Times New Roman"/>
          <w:color w:val="FF8C7E"/>
          <w:sz w:val="20"/>
          <w:szCs w:val="20"/>
          <w:lang w:val="en-IN" w:eastAsia="en-IN"/>
        </w:rPr>
        <w:t>'100'</w:t>
      </w:r>
    </w:p>
    <w:p w14:paraId="05C0EB61" w14:textId="0BD31606" w:rsidR="00E94B5F" w:rsidRDefault="007D5DA0" w:rsidP="004B7E44">
      <w:r>
        <w:rPr>
          <w:noProof/>
        </w:rPr>
        <w:lastRenderedPageBreak/>
        <w:drawing>
          <wp:inline distT="0" distB="0" distL="0" distR="0" wp14:anchorId="3C008C58" wp14:editId="7C14CD3A">
            <wp:extent cx="4981575" cy="4543425"/>
            <wp:effectExtent l="0" t="0" r="9525" b="9525"/>
            <wp:docPr id="25" name="Picture 25" descr="Graphical user interface,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62A3" w14:textId="267EC1E0" w:rsidR="006309C0" w:rsidRDefault="006309C0" w:rsidP="004B7E44"/>
    <w:p w14:paraId="67E08195" w14:textId="00B92C8A" w:rsidR="006309C0" w:rsidRPr="00804F09" w:rsidRDefault="00804F09" w:rsidP="00804F09">
      <w:pPr>
        <w:pStyle w:val="ListParagraph"/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</w:pPr>
      <w:r w:rsidRPr="00804F09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 xml:space="preserve">21 Join all database tables into one dataset that includes all unique columns and download it as a .csv </w:t>
      </w:r>
      <w:proofErr w:type="gramStart"/>
      <w:r w:rsidRPr="00804F09">
        <w:rPr>
          <w:rFonts w:ascii="Helvetica" w:eastAsia="Times New Roman" w:hAnsi="Helvetica" w:cs="Helvetica"/>
          <w:b/>
          <w:bCs/>
          <w:color w:val="F73A7D" w:themeColor="accent6" w:themeTint="99"/>
          <w:sz w:val="24"/>
          <w:szCs w:val="24"/>
          <w:lang w:val="en-IN" w:eastAsia="en-IN"/>
        </w:rPr>
        <w:t>file</w:t>
      </w:r>
      <w:proofErr w:type="gramEnd"/>
    </w:p>
    <w:p w14:paraId="3E617FB2" w14:textId="3D6CB2CB" w:rsidR="006309C0" w:rsidRDefault="006309C0" w:rsidP="004B7E44"/>
    <w:p w14:paraId="427AA23E" w14:textId="77777777" w:rsidR="00804F09" w:rsidRPr="00804F09" w:rsidRDefault="00804F09" w:rsidP="00804F09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4F0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SELECT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04F09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*</w:t>
      </w:r>
    </w:p>
    <w:p w14:paraId="75AEF1D9" w14:textId="77777777" w:rsidR="00804F09" w:rsidRPr="00804F09" w:rsidRDefault="00804F09" w:rsidP="00804F09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4F0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FROM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proofErr w:type="spellStart"/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>order_details</w:t>
      </w:r>
      <w:proofErr w:type="spellEnd"/>
    </w:p>
    <w:p w14:paraId="5380FD0E" w14:textId="77777777" w:rsidR="00804F09" w:rsidRPr="00804F09" w:rsidRDefault="00804F09" w:rsidP="00804F09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4F0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NATURAL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04F09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orders</w:t>
      </w:r>
    </w:p>
    <w:p w14:paraId="1678D93B" w14:textId="77777777" w:rsidR="00804F09" w:rsidRPr="00804F09" w:rsidRDefault="00804F09" w:rsidP="00804F09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4F0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NATURAL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04F09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customers</w:t>
      </w:r>
    </w:p>
    <w:p w14:paraId="3532696D" w14:textId="77777777" w:rsidR="00804F09" w:rsidRPr="00804F09" w:rsidRDefault="00804F09" w:rsidP="00804F09">
      <w:pPr>
        <w:shd w:val="clear" w:color="auto" w:fill="151D4C"/>
        <w:spacing w:line="270" w:lineRule="atLeast"/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</w:pPr>
      <w:r w:rsidRPr="00804F09">
        <w:rPr>
          <w:rFonts w:ascii="Consolas" w:eastAsia="Times New Roman" w:hAnsi="Consolas" w:cs="Times New Roman"/>
          <w:color w:val="4DBAFF"/>
          <w:sz w:val="20"/>
          <w:szCs w:val="20"/>
          <w:lang w:val="en-IN" w:eastAsia="en-IN"/>
        </w:rPr>
        <w:t>NATURAL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</w:t>
      </w:r>
      <w:r w:rsidRPr="00804F09">
        <w:rPr>
          <w:rFonts w:ascii="Consolas" w:eastAsia="Times New Roman" w:hAnsi="Consolas" w:cs="Times New Roman"/>
          <w:color w:val="28D9AA"/>
          <w:sz w:val="20"/>
          <w:szCs w:val="20"/>
          <w:lang w:val="en-IN" w:eastAsia="en-IN"/>
        </w:rPr>
        <w:t>JOIN</w:t>
      </w:r>
      <w:r w:rsidRPr="00804F09">
        <w:rPr>
          <w:rFonts w:ascii="Consolas" w:eastAsia="Times New Roman" w:hAnsi="Consolas" w:cs="Times New Roman"/>
          <w:color w:val="FFFFFF"/>
          <w:sz w:val="20"/>
          <w:szCs w:val="20"/>
          <w:lang w:val="en-IN" w:eastAsia="en-IN"/>
        </w:rPr>
        <w:t xml:space="preserve"> product</w:t>
      </w:r>
    </w:p>
    <w:p w14:paraId="0E13FB81" w14:textId="2FA42A9A" w:rsidR="006309C0" w:rsidRDefault="006309C0" w:rsidP="004B7E44"/>
    <w:p w14:paraId="48032C43" w14:textId="3CC5E9C5" w:rsidR="006309C0" w:rsidRDefault="006309C0" w:rsidP="004B7E44"/>
    <w:p w14:paraId="0FA605D5" w14:textId="6F3A78FE" w:rsidR="006309C0" w:rsidRDefault="006309C0" w:rsidP="004B7E44"/>
    <w:p w14:paraId="3140A674" w14:textId="183E857D" w:rsidR="006309C0" w:rsidRDefault="006309C0" w:rsidP="004B7E44"/>
    <w:p w14:paraId="3193BB9E" w14:textId="0B916083" w:rsidR="006309C0" w:rsidRDefault="006309C0" w:rsidP="004B7E44"/>
    <w:p w14:paraId="63303956" w14:textId="4C14777A" w:rsidR="006309C0" w:rsidRDefault="006309C0" w:rsidP="004B7E44"/>
    <w:p w14:paraId="483857FD" w14:textId="3494687E" w:rsidR="006309C0" w:rsidRDefault="006309C0" w:rsidP="004B7E44"/>
    <w:p w14:paraId="3C796C9C" w14:textId="1948776A" w:rsidR="006309C0" w:rsidRDefault="006309C0" w:rsidP="004B7E44"/>
    <w:p w14:paraId="0C19CFB7" w14:textId="5542476B" w:rsidR="006309C0" w:rsidRDefault="006309C0" w:rsidP="004B7E44"/>
    <w:p w14:paraId="6ABAA697" w14:textId="1595DD14" w:rsidR="006309C0" w:rsidRDefault="006309C0" w:rsidP="004B7E44"/>
    <w:p w14:paraId="314F0329" w14:textId="3F390CE4" w:rsidR="006309C0" w:rsidRDefault="006309C0" w:rsidP="004B7E44"/>
    <w:p w14:paraId="0AB06E3C" w14:textId="2D819A63" w:rsidR="006309C0" w:rsidRDefault="006309C0" w:rsidP="004B7E44"/>
    <w:p w14:paraId="600C9058" w14:textId="77777777" w:rsidR="006309C0" w:rsidRPr="004B7E44" w:rsidRDefault="006309C0" w:rsidP="004B7E44"/>
    <w:sectPr w:rsidR="006309C0" w:rsidRPr="004B7E44" w:rsidSect="004B7E44">
      <w:headerReference w:type="default" r:id="rId33"/>
      <w:footerReference w:type="default" r:id="rId34"/>
      <w:footerReference w:type="first" r:id="rId35"/>
      <w:pgSz w:w="12240" w:h="15840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E6217" w14:textId="77777777" w:rsidR="00062CD9" w:rsidRDefault="00062CD9" w:rsidP="004B7E44">
      <w:r>
        <w:separator/>
      </w:r>
    </w:p>
  </w:endnote>
  <w:endnote w:type="continuationSeparator" w:id="0">
    <w:p w14:paraId="64B41F04" w14:textId="77777777" w:rsidR="00062CD9" w:rsidRDefault="00062CD9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2CDC58ED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19F02587" w14:textId="470DCE5E" w:rsidR="004B7E44" w:rsidRDefault="004B7E44" w:rsidP="004B7E44">
          <w:pPr>
            <w:pStyle w:val="Footer"/>
          </w:pP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756EC" w14:textId="77777777" w:rsidR="005A718F" w:rsidRDefault="005A718F" w:rsidP="004B7E4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120E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BAC90E" w14:textId="77777777" w:rsidR="00062CD9" w:rsidRDefault="00062CD9" w:rsidP="004B7E44">
      <w:r>
        <w:separator/>
      </w:r>
    </w:p>
  </w:footnote>
  <w:footnote w:type="continuationSeparator" w:id="0">
    <w:p w14:paraId="0B32A0CF" w14:textId="77777777" w:rsidR="00062CD9" w:rsidRDefault="00062CD9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EAE3468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641EDA6B" w14:textId="713D16E0" w:rsidR="004B7E44" w:rsidRDefault="00000000" w:rsidP="004B7E44">
          <w:pPr>
            <w:pStyle w:val="Header"/>
          </w:pPr>
          <w:r>
            <w:pict w14:anchorId="57D06845">
              <v:rect id="Rectangle 11" o:spid="_x0000_s102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fillcolor="#a4063e [3204]" stroked="f" strokeweight="2pt">
                <v:textbox>
                  <w:txbxContent>
                    <w:p w14:paraId="3598833B" w14:textId="77777777" w:rsidR="004B7E44" w:rsidRPr="004B7E44" w:rsidRDefault="004B7E44" w:rsidP="004B7E44">
                      <w:pPr>
                        <w:jc w:val="center"/>
                        <w:rPr>
                          <w:b/>
                        </w:rPr>
                      </w:pPr>
                      <w:r w:rsidRPr="004B7E44">
                        <w:rPr>
                          <w:b/>
                        </w:rPr>
                        <w:fldChar w:fldCharType="begin"/>
                      </w:r>
                      <w:r w:rsidRPr="004B7E44">
                        <w:rPr>
                          <w:b/>
                        </w:rPr>
                        <w:instrText xml:space="preserve"> PAGE  \* Arabic  \* MERGEFORMAT </w:instrText>
                      </w:r>
                      <w:r w:rsidRPr="004B7E44">
                        <w:rPr>
                          <w:b/>
                        </w:rPr>
                        <w:fldChar w:fldCharType="separate"/>
                      </w:r>
                      <w:r w:rsidR="009120E9">
                        <w:rPr>
                          <w:b/>
                          <w:noProof/>
                        </w:rPr>
                        <w:t>2</w:t>
                      </w:r>
                      <w:r w:rsidRPr="004B7E44">
                        <w:rPr>
                          <w:b/>
                        </w:rPr>
                        <w:fldChar w:fldCharType="end"/>
                      </w:r>
                    </w:p>
                  </w:txbxContent>
                </v:textbox>
                <w10:wrap type="none"/>
                <w10:anchorlock/>
              </v:rect>
            </w:pic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B13383"/>
    <w:multiLevelType w:val="multilevel"/>
    <w:tmpl w:val="B972F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CB7701"/>
    <w:multiLevelType w:val="hybridMultilevel"/>
    <w:tmpl w:val="77AA5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9A389F"/>
    <w:multiLevelType w:val="hybridMultilevel"/>
    <w:tmpl w:val="A9B64C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007032">
    <w:abstractNumId w:val="0"/>
  </w:num>
  <w:num w:numId="2" w16cid:durableId="1411077900">
    <w:abstractNumId w:val="1"/>
  </w:num>
  <w:num w:numId="3" w16cid:durableId="414935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20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309C0"/>
    <w:rsid w:val="00010739"/>
    <w:rsid w:val="000439E1"/>
    <w:rsid w:val="00054541"/>
    <w:rsid w:val="00062CD9"/>
    <w:rsid w:val="00063E89"/>
    <w:rsid w:val="00103161"/>
    <w:rsid w:val="0020319D"/>
    <w:rsid w:val="00207440"/>
    <w:rsid w:val="002702EA"/>
    <w:rsid w:val="00293B83"/>
    <w:rsid w:val="002F5163"/>
    <w:rsid w:val="00335C21"/>
    <w:rsid w:val="003E482D"/>
    <w:rsid w:val="00457498"/>
    <w:rsid w:val="004607AA"/>
    <w:rsid w:val="004B7E44"/>
    <w:rsid w:val="004D09F7"/>
    <w:rsid w:val="004D5252"/>
    <w:rsid w:val="004F2B86"/>
    <w:rsid w:val="00590224"/>
    <w:rsid w:val="005A718F"/>
    <w:rsid w:val="005A7F38"/>
    <w:rsid w:val="006309C0"/>
    <w:rsid w:val="0064049A"/>
    <w:rsid w:val="006A3CE7"/>
    <w:rsid w:val="006D21B8"/>
    <w:rsid w:val="006E56FE"/>
    <w:rsid w:val="007225EA"/>
    <w:rsid w:val="007516CF"/>
    <w:rsid w:val="007D4CE2"/>
    <w:rsid w:val="007D5DA0"/>
    <w:rsid w:val="00804F09"/>
    <w:rsid w:val="00806A87"/>
    <w:rsid w:val="00806F76"/>
    <w:rsid w:val="00830929"/>
    <w:rsid w:val="00855B64"/>
    <w:rsid w:val="008B33BC"/>
    <w:rsid w:val="008E27B7"/>
    <w:rsid w:val="00904921"/>
    <w:rsid w:val="009120E9"/>
    <w:rsid w:val="0091580A"/>
    <w:rsid w:val="00923208"/>
    <w:rsid w:val="00945900"/>
    <w:rsid w:val="009C396C"/>
    <w:rsid w:val="00A25CA3"/>
    <w:rsid w:val="00A32C7E"/>
    <w:rsid w:val="00B37344"/>
    <w:rsid w:val="00B572B4"/>
    <w:rsid w:val="00B777B4"/>
    <w:rsid w:val="00BA2281"/>
    <w:rsid w:val="00C12028"/>
    <w:rsid w:val="00C21BB6"/>
    <w:rsid w:val="00C40A0D"/>
    <w:rsid w:val="00CF0951"/>
    <w:rsid w:val="00D53A29"/>
    <w:rsid w:val="00D71A18"/>
    <w:rsid w:val="00DB26A7"/>
    <w:rsid w:val="00DE32CE"/>
    <w:rsid w:val="00E13003"/>
    <w:rsid w:val="00E2010B"/>
    <w:rsid w:val="00E755CB"/>
    <w:rsid w:val="00E76CAD"/>
    <w:rsid w:val="00E90125"/>
    <w:rsid w:val="00E94B5F"/>
    <w:rsid w:val="00ED118D"/>
    <w:rsid w:val="00EF1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2E7594F3"/>
  <w15:docId w15:val="{9F645D54-97B2-49C9-9331-08660B511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hapter">
    <w:name w:val="Chapter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  <w:style w:type="character" w:customStyle="1" w:styleId="notion-icon">
    <w:name w:val="notion-icon"/>
    <w:basedOn w:val="DefaultParagraphFont"/>
    <w:rsid w:val="006309C0"/>
  </w:style>
  <w:style w:type="character" w:customStyle="1" w:styleId="notion-semantic-string">
    <w:name w:val="notion-semantic-string"/>
    <w:basedOn w:val="DefaultParagraphFont"/>
    <w:rsid w:val="006309C0"/>
  </w:style>
  <w:style w:type="character" w:styleId="Strong">
    <w:name w:val="Strong"/>
    <w:basedOn w:val="DefaultParagraphFont"/>
    <w:uiPriority w:val="22"/>
    <w:qFormat/>
    <w:rsid w:val="006309C0"/>
    <w:rPr>
      <w:b/>
      <w:bCs/>
    </w:rPr>
  </w:style>
  <w:style w:type="paragraph" w:customStyle="1" w:styleId="notion-list-item">
    <w:name w:val="notion-list-item"/>
    <w:basedOn w:val="Normal"/>
    <w:rsid w:val="0063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paragraph" w:customStyle="1" w:styleId="notion-textcontent">
    <w:name w:val="notion-text__content"/>
    <w:basedOn w:val="Normal"/>
    <w:rsid w:val="0063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6309C0"/>
    <w:rPr>
      <w:i/>
      <w:iCs/>
    </w:rPr>
  </w:style>
  <w:style w:type="paragraph" w:styleId="ListParagraph">
    <w:name w:val="List Paragraph"/>
    <w:basedOn w:val="Normal"/>
    <w:uiPriority w:val="34"/>
    <w:unhideWhenUsed/>
    <w:qFormat/>
    <w:rsid w:val="006309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7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3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4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10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7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84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2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9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0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7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7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9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1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3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9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1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0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03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4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8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3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7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73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84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0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4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5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0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9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76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6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04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4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1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3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7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0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26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3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4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2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92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2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0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0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6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4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1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8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sv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omnath%20Poddar\AppData\Roaming\Microsoft\Templates\Business%20report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3E79C8A85894E65819F0D8FDF9628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545EB86-9092-4FE0-88F6-D4290D91F0C6}"/>
      </w:docPartPr>
      <w:docPartBody>
        <w:p w:rsidR="002B4918" w:rsidRDefault="002B4918" w:rsidP="002B4918">
          <w:r>
            <w:t>To get started right away, just tap any placeholder text (such as this) and start typing to replace it with your own.</w:t>
          </w:r>
        </w:p>
        <w:p w:rsidR="002B4918" w:rsidRDefault="002B4918" w:rsidP="002B4918">
          <w:r>
            <w:t xml:space="preserve">Want to insert a picture from your files or add a shape, text box, or table? You got it! On the Insert tab of the ribbon, just tap the option you need. </w:t>
          </w:r>
        </w:p>
        <w:p w:rsidR="002B4918" w:rsidRDefault="002B4918">
          <w:pPr>
            <w:pStyle w:val="F3E79C8A85894E65819F0D8FDF96286E"/>
          </w:pPr>
          <w:r>
            <w:t>Find even more easy-to-use tools on the Insert tab, such as to add a hyperlink or insert a comment.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66C"/>
    <w:rsid w:val="002B4918"/>
    <w:rsid w:val="003934F0"/>
    <w:rsid w:val="005B5386"/>
    <w:rsid w:val="006373C9"/>
    <w:rsid w:val="00EE7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3E79C8A85894E65819F0D8FDF96286E">
    <w:name w:val="F3E79C8A85894E65819F0D8FDF9628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(Professional design)</Template>
  <TotalTime>1237</TotalTime>
  <Pages>19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Somnath Sudarshan PODDAR</dc:creator>
  <cp:keywords/>
  <dc:description/>
  <cp:lastModifiedBy>Somnath. Poddar</cp:lastModifiedBy>
  <cp:revision>21</cp:revision>
  <dcterms:created xsi:type="dcterms:W3CDTF">2023-02-22T13:27:00Z</dcterms:created>
  <dcterms:modified xsi:type="dcterms:W3CDTF">2023-03-08T15:04:00Z</dcterms:modified>
</cp:coreProperties>
</file>